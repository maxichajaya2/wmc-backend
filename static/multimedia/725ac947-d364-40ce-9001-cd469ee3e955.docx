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414E" w14:textId="77777777" w:rsidR="00BC1391" w:rsidRPr="002A0A11" w:rsidRDefault="00000000" w:rsidP="00923F80">
      <w:pPr>
        <w:spacing w:after="0" w:line="240" w:lineRule="auto"/>
        <w:jc w:val="right"/>
        <w:rPr>
          <w:b/>
          <w:bCs/>
        </w:rPr>
      </w:pPr>
      <w:r>
        <w:rPr>
          <w:noProof/>
        </w:rPr>
        <w:pict w14:anchorId="4E69F83F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2" o:spid="_x0000_s1028" type="#_x0000_t202" style="position:absolute;left:0;text-align:left;margin-left:-26.15pt;margin-top:.05pt;width:481.05pt;height:29.45pt;z-index:1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">
            <v:textbox>
              <w:txbxContent>
                <w:p w14:paraId="4B150CCF" w14:textId="77777777" w:rsidR="00D56D92" w:rsidRDefault="00D56D92" w:rsidP="00D56D92">
                  <w:pPr>
                    <w:jc w:val="center"/>
                  </w:pPr>
                  <w:r>
                    <w:t>DISEÑO SLOPE</w:t>
                  </w:r>
                </w:p>
              </w:txbxContent>
            </v:textbox>
            <w10:wrap type="square" anchorx="margin"/>
          </v:shape>
        </w:pict>
      </w:r>
      <w:r w:rsidR="00D56D92" w:rsidRPr="002A0A11">
        <w:rPr>
          <w:b/>
          <w:bCs/>
        </w:rPr>
        <w:t xml:space="preserve">FICHA DE INSCRIPCIÓN </w:t>
      </w:r>
    </w:p>
    <w:p w14:paraId="0E394214" w14:textId="77777777" w:rsidR="00D56D92" w:rsidRPr="002A0A11" w:rsidRDefault="00D56D92" w:rsidP="00923F80">
      <w:pPr>
        <w:spacing w:after="0" w:line="240" w:lineRule="auto"/>
        <w:jc w:val="right"/>
        <w:rPr>
          <w:i/>
          <w:iCs/>
        </w:rPr>
      </w:pPr>
      <w:r w:rsidRPr="002A0A11">
        <w:rPr>
          <w:i/>
          <w:iCs/>
        </w:rPr>
        <w:t xml:space="preserve">REGISTRATION FORM </w:t>
      </w:r>
    </w:p>
    <w:p w14:paraId="45A8AC97" w14:textId="77777777" w:rsidR="00923F80" w:rsidRDefault="00923F80" w:rsidP="00923F80">
      <w:pPr>
        <w:spacing w:after="0" w:line="240" w:lineRule="auto"/>
        <w:jc w:val="right"/>
      </w:pPr>
    </w:p>
    <w:p w14:paraId="72F206F3" w14:textId="77777777" w:rsidR="00D56D92" w:rsidRPr="002A0A11" w:rsidRDefault="00D56D92" w:rsidP="00923F80">
      <w:pPr>
        <w:spacing w:after="0" w:line="240" w:lineRule="auto"/>
        <w:jc w:val="center"/>
        <w:rPr>
          <w:b/>
          <w:bCs/>
        </w:rPr>
      </w:pPr>
      <w:r w:rsidRPr="002A0A11">
        <w:rPr>
          <w:b/>
          <w:bCs/>
        </w:rPr>
        <w:t xml:space="preserve">Datos Personales / </w:t>
      </w:r>
      <w:proofErr w:type="spellStart"/>
      <w:r w:rsidRPr="002A0A11">
        <w:rPr>
          <w:b/>
          <w:bCs/>
          <w:i/>
          <w:iCs/>
        </w:rPr>
        <w:t>Registration</w:t>
      </w:r>
      <w:proofErr w:type="spellEnd"/>
      <w:r w:rsidRPr="002A0A11">
        <w:rPr>
          <w:b/>
          <w:bCs/>
          <w:i/>
          <w:iCs/>
        </w:rPr>
        <w:t xml:space="preserve"> </w:t>
      </w:r>
      <w:proofErr w:type="spellStart"/>
      <w:r w:rsidRPr="002A0A11">
        <w:rPr>
          <w:b/>
          <w:bCs/>
          <w:i/>
          <w:iCs/>
        </w:rPr>
        <w:t>information</w:t>
      </w:r>
      <w:proofErr w:type="spellEnd"/>
    </w:p>
    <w:p w14:paraId="4A01A046" w14:textId="77777777" w:rsidR="0008304D" w:rsidRDefault="0008304D" w:rsidP="00923F80">
      <w:pPr>
        <w:spacing w:after="0" w:line="240" w:lineRule="auto"/>
      </w:pPr>
      <w:r>
        <w:t xml:space="preserve">Nombre / </w:t>
      </w:r>
      <w:proofErr w:type="spellStart"/>
      <w:r w:rsidRPr="002A0A11">
        <w:rPr>
          <w:i/>
          <w:iCs/>
        </w:rPr>
        <w:t>Name</w:t>
      </w:r>
      <w:proofErr w:type="spellEnd"/>
    </w:p>
    <w:p w14:paraId="3B6E6AFB" w14:textId="77777777" w:rsidR="0008304D" w:rsidRDefault="0008304D" w:rsidP="00923F80">
      <w:pPr>
        <w:spacing w:after="0" w:line="240" w:lineRule="auto"/>
      </w:pPr>
      <w:r>
        <w:t>------------------------------------------------------------------</w:t>
      </w:r>
    </w:p>
    <w:p w14:paraId="160AF8F3" w14:textId="77777777" w:rsidR="0008304D" w:rsidRDefault="0008304D" w:rsidP="00923F80">
      <w:pPr>
        <w:spacing w:after="0" w:line="240" w:lineRule="auto"/>
      </w:pPr>
      <w:r>
        <w:t xml:space="preserve">Apellidos / </w:t>
      </w:r>
      <w:proofErr w:type="spellStart"/>
      <w:r w:rsidRPr="002A0A11">
        <w:rPr>
          <w:i/>
          <w:iCs/>
        </w:rPr>
        <w:t>Last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Name</w:t>
      </w:r>
      <w:proofErr w:type="spellEnd"/>
    </w:p>
    <w:p w14:paraId="3DFD4CFB" w14:textId="77777777" w:rsidR="0008304D" w:rsidRDefault="0008304D" w:rsidP="00923F80">
      <w:pPr>
        <w:spacing w:after="0" w:line="240" w:lineRule="auto"/>
      </w:pPr>
      <w:r>
        <w:t>------------------------------------------------------------------</w:t>
      </w:r>
    </w:p>
    <w:p w14:paraId="397F16B2" w14:textId="77777777" w:rsidR="0008304D" w:rsidRPr="002A0A11" w:rsidRDefault="0008304D" w:rsidP="00923F80">
      <w:pPr>
        <w:spacing w:after="0" w:line="240" w:lineRule="auto"/>
        <w:rPr>
          <w:i/>
          <w:iCs/>
        </w:rPr>
      </w:pPr>
      <w:r>
        <w:t xml:space="preserve">Nacionalidad / </w:t>
      </w:r>
      <w:proofErr w:type="spellStart"/>
      <w:r w:rsidRPr="002A0A11">
        <w:rPr>
          <w:i/>
          <w:iCs/>
        </w:rPr>
        <w:t>Nationality</w:t>
      </w:r>
      <w:proofErr w:type="spellEnd"/>
    </w:p>
    <w:p w14:paraId="5B967883" w14:textId="77777777" w:rsidR="0008304D" w:rsidRDefault="0008304D" w:rsidP="00923F80">
      <w:pPr>
        <w:spacing w:after="0" w:line="240" w:lineRule="auto"/>
      </w:pPr>
      <w:r>
        <w:t>------------------------------------------------------------------</w:t>
      </w:r>
    </w:p>
    <w:p w14:paraId="369A2F3A" w14:textId="77777777" w:rsidR="0008304D" w:rsidRDefault="0008304D" w:rsidP="00923F80">
      <w:pPr>
        <w:spacing w:after="0" w:line="240" w:lineRule="auto"/>
      </w:pPr>
      <w:r>
        <w:t>DNI / CE / PASSPORT</w:t>
      </w:r>
    </w:p>
    <w:p w14:paraId="5412A4A7" w14:textId="77777777" w:rsidR="0008304D" w:rsidRDefault="0008304D" w:rsidP="00923F80">
      <w:pPr>
        <w:spacing w:after="0" w:line="240" w:lineRule="auto"/>
      </w:pPr>
      <w:r>
        <w:t>-----------------------------------------------------------------</w:t>
      </w:r>
    </w:p>
    <w:p w14:paraId="6A4379AD" w14:textId="77777777" w:rsidR="0008304D" w:rsidRDefault="0008304D" w:rsidP="00923F80">
      <w:pPr>
        <w:spacing w:after="0" w:line="240" w:lineRule="auto"/>
      </w:pPr>
      <w:r>
        <w:t xml:space="preserve">Empresa / </w:t>
      </w:r>
      <w:r w:rsidRPr="002A0A11">
        <w:rPr>
          <w:i/>
          <w:iCs/>
        </w:rPr>
        <w:t>Company</w:t>
      </w:r>
    </w:p>
    <w:p w14:paraId="399FC7FA" w14:textId="77777777" w:rsidR="0008304D" w:rsidRDefault="0008304D" w:rsidP="00923F80">
      <w:pPr>
        <w:spacing w:after="0" w:line="240" w:lineRule="auto"/>
      </w:pPr>
      <w:r>
        <w:t>----------------------------------------------------------------</w:t>
      </w:r>
    </w:p>
    <w:p w14:paraId="41C78B66" w14:textId="77777777" w:rsidR="0008304D" w:rsidRDefault="0008304D" w:rsidP="00923F80">
      <w:pPr>
        <w:spacing w:after="0" w:line="240" w:lineRule="auto"/>
      </w:pPr>
      <w:r>
        <w:t xml:space="preserve">Cargo / </w:t>
      </w:r>
      <w:r w:rsidRPr="002A0A11">
        <w:rPr>
          <w:i/>
          <w:iCs/>
        </w:rPr>
        <w:t>Position</w:t>
      </w:r>
    </w:p>
    <w:p w14:paraId="1F3BB022" w14:textId="77777777" w:rsidR="0008304D" w:rsidRDefault="0008304D" w:rsidP="00923F80">
      <w:pPr>
        <w:spacing w:after="0" w:line="240" w:lineRule="auto"/>
      </w:pPr>
      <w:r>
        <w:t>----------------------------------------------------------------</w:t>
      </w:r>
    </w:p>
    <w:p w14:paraId="4FE0C74A" w14:textId="77777777" w:rsidR="0008304D" w:rsidRDefault="0008304D" w:rsidP="00923F80">
      <w:pPr>
        <w:spacing w:after="0" w:line="240" w:lineRule="auto"/>
      </w:pPr>
      <w:r>
        <w:t xml:space="preserve">Dirección / </w:t>
      </w:r>
      <w:proofErr w:type="spellStart"/>
      <w:r w:rsidRPr="002A0A11">
        <w:rPr>
          <w:i/>
          <w:iCs/>
        </w:rPr>
        <w:t>Address</w:t>
      </w:r>
      <w:proofErr w:type="spellEnd"/>
    </w:p>
    <w:p w14:paraId="7D4A51E6" w14:textId="77777777" w:rsidR="0008304D" w:rsidRDefault="0008304D" w:rsidP="00923F80">
      <w:pPr>
        <w:spacing w:after="0" w:line="240" w:lineRule="auto"/>
      </w:pPr>
      <w:r>
        <w:t>----------------------------------------------------------------</w:t>
      </w:r>
    </w:p>
    <w:p w14:paraId="2734D39A" w14:textId="77777777" w:rsidR="0008304D" w:rsidRPr="002A0A11" w:rsidRDefault="0008304D" w:rsidP="00923F80">
      <w:pPr>
        <w:spacing w:after="0" w:line="240" w:lineRule="auto"/>
        <w:rPr>
          <w:i/>
          <w:iCs/>
        </w:rPr>
      </w:pPr>
      <w:r>
        <w:t xml:space="preserve">Distrito / </w:t>
      </w:r>
      <w:proofErr w:type="spellStart"/>
      <w:r w:rsidRPr="002A0A11">
        <w:rPr>
          <w:i/>
          <w:iCs/>
        </w:rPr>
        <w:t>District</w:t>
      </w:r>
      <w:proofErr w:type="spellEnd"/>
    </w:p>
    <w:p w14:paraId="30A675EA" w14:textId="77777777" w:rsidR="0008304D" w:rsidRDefault="0008304D" w:rsidP="00923F80">
      <w:pPr>
        <w:spacing w:after="0" w:line="240" w:lineRule="auto"/>
      </w:pPr>
      <w:r>
        <w:t>-----------------------------------------------------------------</w:t>
      </w:r>
    </w:p>
    <w:p w14:paraId="7D0669F8" w14:textId="77777777" w:rsidR="0008304D" w:rsidRPr="002A0A11" w:rsidRDefault="0008304D" w:rsidP="00923F80">
      <w:pPr>
        <w:spacing w:after="0" w:line="240" w:lineRule="auto"/>
        <w:rPr>
          <w:i/>
          <w:iCs/>
        </w:rPr>
      </w:pPr>
      <w:r>
        <w:t xml:space="preserve">País / </w:t>
      </w:r>
      <w:r w:rsidRPr="002A0A11">
        <w:rPr>
          <w:i/>
          <w:iCs/>
        </w:rPr>
        <w:t>Country</w:t>
      </w:r>
    </w:p>
    <w:p w14:paraId="7A1C58BC" w14:textId="77777777" w:rsidR="0008304D" w:rsidRDefault="0008304D" w:rsidP="00923F80">
      <w:pPr>
        <w:spacing w:after="0" w:line="240" w:lineRule="auto"/>
      </w:pPr>
      <w:r>
        <w:t>-----------------------------------------------------------------</w:t>
      </w:r>
    </w:p>
    <w:p w14:paraId="2C851810" w14:textId="77777777" w:rsidR="0008304D" w:rsidRPr="002A0A11" w:rsidRDefault="0008304D" w:rsidP="00923F80">
      <w:pPr>
        <w:spacing w:after="0" w:line="240" w:lineRule="auto"/>
        <w:rPr>
          <w:i/>
          <w:iCs/>
        </w:rPr>
      </w:pPr>
      <w:r>
        <w:t xml:space="preserve">Correo electrónico / </w:t>
      </w:r>
      <w:r w:rsidRPr="002A0A11">
        <w:rPr>
          <w:i/>
          <w:iCs/>
        </w:rPr>
        <w:t xml:space="preserve">email </w:t>
      </w:r>
    </w:p>
    <w:p w14:paraId="08F8E9B8" w14:textId="77777777" w:rsidR="0008304D" w:rsidRDefault="0008304D" w:rsidP="00923F80">
      <w:pPr>
        <w:spacing w:after="0" w:line="240" w:lineRule="auto"/>
      </w:pPr>
      <w:r>
        <w:t>----------------------------------------------------------------</w:t>
      </w:r>
    </w:p>
    <w:p w14:paraId="502AEB65" w14:textId="77777777" w:rsidR="0008304D" w:rsidRDefault="0008304D" w:rsidP="00923F80">
      <w:pPr>
        <w:spacing w:after="0" w:line="240" w:lineRule="auto"/>
      </w:pPr>
      <w:r>
        <w:t xml:space="preserve">Celular / </w:t>
      </w:r>
      <w:r w:rsidRPr="002A0A11">
        <w:rPr>
          <w:i/>
          <w:iCs/>
        </w:rPr>
        <w:t xml:space="preserve">Cell </w:t>
      </w:r>
      <w:proofErr w:type="spellStart"/>
      <w:r w:rsidRPr="002A0A11">
        <w:rPr>
          <w:i/>
          <w:iCs/>
        </w:rPr>
        <w:t>Phone</w:t>
      </w:r>
      <w:proofErr w:type="spellEnd"/>
    </w:p>
    <w:p w14:paraId="19955A56" w14:textId="77777777" w:rsidR="0008304D" w:rsidRDefault="0008304D" w:rsidP="00923F80">
      <w:pPr>
        <w:spacing w:after="0" w:line="240" w:lineRule="auto"/>
      </w:pPr>
      <w:r>
        <w:t>----------------------------------------------------------------</w:t>
      </w:r>
    </w:p>
    <w:p w14:paraId="11B74427" w14:textId="77777777" w:rsidR="0008304D" w:rsidRDefault="0008304D" w:rsidP="0008304D"/>
    <w:p w14:paraId="3EBE3468" w14:textId="77777777" w:rsidR="00223073" w:rsidRDefault="00223073" w:rsidP="0008304D"/>
    <w:p w14:paraId="21ED4204" w14:textId="77777777" w:rsidR="00223073" w:rsidRPr="002A0A11" w:rsidRDefault="00273D09" w:rsidP="002A0A11">
      <w:pPr>
        <w:jc w:val="center"/>
        <w:rPr>
          <w:b/>
          <w:bCs/>
        </w:rPr>
      </w:pPr>
      <w:r w:rsidRPr="002A0A11">
        <w:rPr>
          <w:b/>
          <w:bCs/>
        </w:rPr>
        <w:t xml:space="preserve">TARIFAS Y CATEGORIAS / </w:t>
      </w:r>
      <w:r w:rsidRPr="002A0A11">
        <w:rPr>
          <w:b/>
          <w:bCs/>
          <w:i/>
          <w:iCs/>
        </w:rPr>
        <w:t>RATES AND CATEGORIES</w:t>
      </w:r>
    </w:p>
    <w:tbl>
      <w:tblPr>
        <w:tblW w:w="9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0"/>
        <w:gridCol w:w="2180"/>
        <w:gridCol w:w="2180"/>
        <w:gridCol w:w="2260"/>
      </w:tblGrid>
      <w:tr w:rsidR="00DC6957" w:rsidRPr="00402488" w14:paraId="4EB0980F" w14:textId="77777777" w:rsidTr="00DC6957">
        <w:trPr>
          <w:trHeight w:val="576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A4AD4" w14:textId="77777777" w:rsidR="00DC6957" w:rsidRPr="00DC6957" w:rsidRDefault="00DC6957" w:rsidP="00DC69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 xml:space="preserve">Categorías / </w:t>
            </w:r>
            <w:proofErr w:type="spellStart"/>
            <w:r w:rsidRPr="00DC695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t>Categories</w:t>
            </w:r>
            <w:proofErr w:type="spellEnd"/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56368" w14:textId="77777777" w:rsidR="00DC6957" w:rsidRPr="00DC6957" w:rsidRDefault="00DC6957" w:rsidP="00DC6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 xml:space="preserve">Tarifa hasta / </w:t>
            </w:r>
            <w:proofErr w:type="spellStart"/>
            <w:r w:rsidRPr="00DC695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t>Rate</w:t>
            </w:r>
            <w:proofErr w:type="spellEnd"/>
            <w:r w:rsidRPr="00DC695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t xml:space="preserve"> </w:t>
            </w:r>
            <w:proofErr w:type="spellStart"/>
            <w:r w:rsidRPr="00DC695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t>until</w:t>
            </w:r>
            <w:proofErr w:type="spellEnd"/>
            <w:r w:rsidRPr="00DC695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br/>
            </w: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>31.12.25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3760E" w14:textId="77777777" w:rsidR="00DC6957" w:rsidRPr="00DC6957" w:rsidRDefault="00DC6957" w:rsidP="00DC6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 xml:space="preserve">Tarifa hasta / </w:t>
            </w:r>
            <w:proofErr w:type="spellStart"/>
            <w:r w:rsidRPr="00DC695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t>Rate</w:t>
            </w:r>
            <w:proofErr w:type="spellEnd"/>
            <w:r w:rsidRPr="00DC695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t xml:space="preserve"> </w:t>
            </w:r>
            <w:proofErr w:type="spellStart"/>
            <w:r w:rsidRPr="00DC695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t>until</w:t>
            </w:r>
            <w:proofErr w:type="spellEnd"/>
            <w:r w:rsidRPr="00DC695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br/>
            </w: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>31.07.26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4D8DE" w14:textId="7838B091" w:rsidR="00DC6957" w:rsidRPr="00DC6957" w:rsidRDefault="00DC6957" w:rsidP="00DC6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 xml:space="preserve">Tarifa hasta / </w:t>
            </w:r>
            <w:proofErr w:type="spellStart"/>
            <w:r w:rsidRPr="00DC695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t>Rate</w:t>
            </w:r>
            <w:proofErr w:type="spellEnd"/>
            <w:r w:rsidRPr="00DC695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t xml:space="preserve"> </w:t>
            </w:r>
            <w:proofErr w:type="spellStart"/>
            <w:r w:rsidR="00BE5770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t>since</w:t>
            </w:r>
            <w:proofErr w:type="spellEnd"/>
            <w:r w:rsidRPr="00DC695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br/>
            </w: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>01.08.26</w:t>
            </w:r>
          </w:p>
        </w:tc>
      </w:tr>
      <w:tr w:rsidR="00DC6957" w:rsidRPr="00402488" w14:paraId="5BB48FC3" w14:textId="77777777" w:rsidTr="00DC6957">
        <w:trPr>
          <w:trHeight w:val="288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6685D" w14:textId="77777777" w:rsidR="00DC6957" w:rsidRPr="00DC6957" w:rsidRDefault="00DC6957" w:rsidP="00DC69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>FULL ACCES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EADB9" w14:textId="77777777" w:rsidR="00DC6957" w:rsidRPr="00DC6957" w:rsidRDefault="00DC6957" w:rsidP="00DC6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>899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B684C" w14:textId="77777777" w:rsidR="00DC6957" w:rsidRPr="00DC6957" w:rsidRDefault="00DC6957" w:rsidP="00DC6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>1079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D2080" w14:textId="77777777" w:rsidR="00DC6957" w:rsidRPr="00DC6957" w:rsidRDefault="00DC6957" w:rsidP="00DC6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>1169</w:t>
            </w:r>
          </w:p>
        </w:tc>
      </w:tr>
      <w:tr w:rsidR="00DC6957" w:rsidRPr="00402488" w14:paraId="2E57F83D" w14:textId="77777777" w:rsidTr="00DC6957">
        <w:trPr>
          <w:trHeight w:val="576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C0DB2" w14:textId="5E8D2B05" w:rsidR="00DC6957" w:rsidRPr="00DC6957" w:rsidRDefault="00DC6957" w:rsidP="00DC69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>ESTUDIANTE PREGRADO/</w:t>
            </w: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br/>
            </w:r>
            <w:proofErr w:type="spellStart"/>
            <w:r w:rsidRPr="00DC695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t>Undergraduate</w:t>
            </w:r>
            <w:proofErr w:type="spellEnd"/>
            <w:r w:rsidRPr="00DC695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t xml:space="preserve"> </w:t>
            </w:r>
            <w:proofErr w:type="spellStart"/>
            <w:proofErr w:type="gramStart"/>
            <w:r w:rsidRPr="00DC695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t>student</w:t>
            </w:r>
            <w:proofErr w:type="spellEnd"/>
            <w:r w:rsidR="007F7C0F" w:rsidRPr="001440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vertAlign w:val="superscript"/>
                <w:lang w:eastAsia="es-PE"/>
              </w:rPr>
              <w:t>(</w:t>
            </w:r>
            <w:proofErr w:type="gramEnd"/>
            <w:r w:rsidR="007F7C0F" w:rsidRPr="001440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vertAlign w:val="superscript"/>
                <w:lang w:eastAsia="es-PE"/>
              </w:rPr>
              <w:t>1)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6480C" w14:textId="77777777" w:rsidR="00DC6957" w:rsidRPr="00DC6957" w:rsidRDefault="00DC6957" w:rsidP="00DC6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>200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6BACA" w14:textId="77777777" w:rsidR="00DC6957" w:rsidRPr="00DC6957" w:rsidRDefault="00DC6957" w:rsidP="00DC6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>240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8CDB3" w14:textId="77777777" w:rsidR="00DC6957" w:rsidRPr="00DC6957" w:rsidRDefault="00DC6957" w:rsidP="00DC6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>260</w:t>
            </w:r>
          </w:p>
        </w:tc>
      </w:tr>
      <w:tr w:rsidR="00DC6957" w:rsidRPr="00402488" w14:paraId="6064E181" w14:textId="77777777" w:rsidTr="00DC6957">
        <w:trPr>
          <w:trHeight w:val="576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AF613" w14:textId="77777777" w:rsidR="00DC6957" w:rsidRPr="00DC6957" w:rsidRDefault="00DC6957" w:rsidP="00DC69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 xml:space="preserve">ESTUDIANTE POST GRADO/ </w:t>
            </w: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br/>
            </w:r>
            <w:proofErr w:type="spellStart"/>
            <w:r w:rsidRPr="00DC695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t>Graduate</w:t>
            </w:r>
            <w:proofErr w:type="spellEnd"/>
            <w:r w:rsidRPr="00DC695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t xml:space="preserve"> </w:t>
            </w:r>
            <w:proofErr w:type="spellStart"/>
            <w:r w:rsidRPr="00DC695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t>student</w:t>
            </w:r>
            <w:proofErr w:type="spellEnd"/>
            <w:r w:rsidR="001440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 xml:space="preserve"> </w:t>
            </w:r>
            <w:r w:rsidR="001440CA" w:rsidRPr="001440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vertAlign w:val="superscript"/>
                <w:lang w:eastAsia="es-PE"/>
              </w:rPr>
              <w:t>(1)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F46C5" w14:textId="77777777" w:rsidR="00DC6957" w:rsidRPr="00DC6957" w:rsidRDefault="00DC6957" w:rsidP="00DC6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>300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A9D73" w14:textId="77777777" w:rsidR="00DC6957" w:rsidRPr="00DC6957" w:rsidRDefault="00DC6957" w:rsidP="00DC6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>360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73339" w14:textId="77777777" w:rsidR="00DC6957" w:rsidRPr="00DC6957" w:rsidRDefault="00DC6957" w:rsidP="00DC6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>390</w:t>
            </w:r>
          </w:p>
        </w:tc>
      </w:tr>
      <w:tr w:rsidR="00DC6957" w:rsidRPr="00402488" w14:paraId="7765D026" w14:textId="77777777" w:rsidTr="00DC6957">
        <w:trPr>
          <w:trHeight w:val="864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BFCDD" w14:textId="77777777" w:rsidR="00DC6957" w:rsidRPr="00DC6957" w:rsidRDefault="00DC6957" w:rsidP="00DC69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>DOCENTE TIEMPO COMPLETO/</w:t>
            </w: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br/>
            </w:r>
            <w:proofErr w:type="spellStart"/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>P</w:t>
            </w:r>
            <w:r w:rsidRPr="00DC695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PE"/>
              </w:rPr>
              <w:t>rofessor</w:t>
            </w:r>
            <w:proofErr w:type="spellEnd"/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 xml:space="preserve"> </w:t>
            </w:r>
            <w:r w:rsidR="001440CA" w:rsidRPr="001440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vertAlign w:val="superscript"/>
                <w:lang w:eastAsia="es-PE"/>
              </w:rPr>
              <w:t>(2)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06C72" w14:textId="77777777" w:rsidR="00DC6957" w:rsidRPr="00DC6957" w:rsidRDefault="00DC6957" w:rsidP="00DC6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>400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D3A2B" w14:textId="77777777" w:rsidR="00DC6957" w:rsidRPr="00DC6957" w:rsidRDefault="00DC6957" w:rsidP="00DC6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>480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D348C" w14:textId="77777777" w:rsidR="00DC6957" w:rsidRPr="00DC6957" w:rsidRDefault="00DC6957" w:rsidP="00DC6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</w:pPr>
            <w:r w:rsidRPr="00DC69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</w:rPr>
              <w:t>520</w:t>
            </w:r>
          </w:p>
        </w:tc>
      </w:tr>
    </w:tbl>
    <w:p w14:paraId="17EF3439" w14:textId="77777777" w:rsidR="001440CA" w:rsidRDefault="001440CA" w:rsidP="001440CA">
      <w:r>
        <w:t>Incluye IGV</w:t>
      </w:r>
      <w:r w:rsidR="00923F80">
        <w:t xml:space="preserve"> </w:t>
      </w:r>
      <w:r>
        <w:t xml:space="preserve">/ </w:t>
      </w:r>
      <w:proofErr w:type="spellStart"/>
      <w:r w:rsidRPr="002A0A11">
        <w:rPr>
          <w:i/>
          <w:iCs/>
        </w:rPr>
        <w:t>Taxes</w:t>
      </w:r>
      <w:proofErr w:type="spellEnd"/>
      <w:r w:rsidRPr="002A0A11">
        <w:rPr>
          <w:i/>
          <w:iCs/>
        </w:rPr>
        <w:t xml:space="preserve"> are </w:t>
      </w:r>
      <w:proofErr w:type="spellStart"/>
      <w:r w:rsidRPr="002A0A11">
        <w:rPr>
          <w:i/>
          <w:iCs/>
        </w:rPr>
        <w:t>incluided</w:t>
      </w:r>
      <w:proofErr w:type="spellEnd"/>
    </w:p>
    <w:p w14:paraId="4EB33045" w14:textId="77777777" w:rsidR="001440CA" w:rsidRPr="002A0A11" w:rsidRDefault="00923F80" w:rsidP="001440CA">
      <w:pPr>
        <w:rPr>
          <w:i/>
          <w:iCs/>
        </w:rPr>
      </w:pPr>
      <w:r w:rsidRPr="00923F80">
        <w:rPr>
          <w:vertAlign w:val="superscript"/>
        </w:rPr>
        <w:lastRenderedPageBreak/>
        <w:t>(</w:t>
      </w:r>
      <w:proofErr w:type="gramStart"/>
      <w:r w:rsidRPr="00923F80">
        <w:rPr>
          <w:vertAlign w:val="superscript"/>
        </w:rPr>
        <w:t>1)</w:t>
      </w:r>
      <w:r w:rsidR="001440CA">
        <w:t>El</w:t>
      </w:r>
      <w:proofErr w:type="gramEnd"/>
      <w:r w:rsidR="001440CA">
        <w:t xml:space="preserve"> estudiante debe adjuntar la constancia de estudios de </w:t>
      </w:r>
      <w:r>
        <w:t xml:space="preserve">su universidad / </w:t>
      </w:r>
      <w:proofErr w:type="spellStart"/>
      <w:r w:rsidRPr="002A0A11">
        <w:rPr>
          <w:i/>
          <w:iCs/>
        </w:rPr>
        <w:t>The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student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must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attach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the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certificate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of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enrollment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from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their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university</w:t>
      </w:r>
      <w:proofErr w:type="spellEnd"/>
      <w:r w:rsidRPr="002A0A11">
        <w:rPr>
          <w:i/>
          <w:iCs/>
        </w:rPr>
        <w:t>.</w:t>
      </w:r>
    </w:p>
    <w:p w14:paraId="4B4F9E6F" w14:textId="77777777" w:rsidR="001440CA" w:rsidRPr="002A0A11" w:rsidRDefault="00923F80" w:rsidP="001440CA">
      <w:pPr>
        <w:rPr>
          <w:i/>
          <w:iCs/>
        </w:rPr>
      </w:pPr>
      <w:r w:rsidRPr="00923F80">
        <w:rPr>
          <w:vertAlign w:val="superscript"/>
        </w:rPr>
        <w:t>(</w:t>
      </w:r>
      <w:proofErr w:type="gramStart"/>
      <w:r w:rsidRPr="00923F80">
        <w:rPr>
          <w:vertAlign w:val="superscript"/>
        </w:rPr>
        <w:t>2)</w:t>
      </w:r>
      <w:r w:rsidR="001440CA">
        <w:t>El</w:t>
      </w:r>
      <w:proofErr w:type="gramEnd"/>
      <w:r w:rsidR="001440CA">
        <w:t xml:space="preserve"> docente debe adjuntar la carta de la </w:t>
      </w:r>
      <w:r>
        <w:t>institución</w:t>
      </w:r>
      <w:r w:rsidR="001440CA">
        <w:t xml:space="preserve"> donde labora.</w:t>
      </w:r>
      <w:r>
        <w:t xml:space="preserve">/ </w:t>
      </w:r>
      <w:proofErr w:type="spellStart"/>
      <w:r w:rsidRPr="002A0A11">
        <w:rPr>
          <w:i/>
          <w:iCs/>
        </w:rPr>
        <w:t>The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teacher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must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attach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the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letter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from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the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institution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where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they</w:t>
      </w:r>
      <w:proofErr w:type="spellEnd"/>
      <w:r w:rsidRPr="002A0A11">
        <w:rPr>
          <w:i/>
          <w:iCs/>
        </w:rPr>
        <w:t xml:space="preserve"> are </w:t>
      </w:r>
      <w:proofErr w:type="spellStart"/>
      <w:r w:rsidRPr="002A0A11">
        <w:rPr>
          <w:i/>
          <w:iCs/>
        </w:rPr>
        <w:t>employed</w:t>
      </w:r>
      <w:proofErr w:type="spellEnd"/>
      <w:r w:rsidRPr="002A0A11">
        <w:rPr>
          <w:i/>
          <w:iCs/>
        </w:rPr>
        <w:t>.</w:t>
      </w:r>
      <w:r w:rsidR="001440CA" w:rsidRPr="002A0A11">
        <w:rPr>
          <w:i/>
          <w:iCs/>
        </w:rPr>
        <w:t xml:space="preserve"> </w:t>
      </w:r>
    </w:p>
    <w:p w14:paraId="487DDA38" w14:textId="77777777" w:rsidR="001440CA" w:rsidRPr="001440CA" w:rsidRDefault="001440CA" w:rsidP="001440CA">
      <w:pPr>
        <w:ind w:left="360"/>
      </w:pPr>
    </w:p>
    <w:p w14:paraId="1F2984A4" w14:textId="77777777" w:rsidR="00923F80" w:rsidRPr="002A0A11" w:rsidRDefault="00923F80" w:rsidP="002A0A11">
      <w:pPr>
        <w:jc w:val="center"/>
        <w:rPr>
          <w:b/>
          <w:bCs/>
          <w:i/>
          <w:iCs/>
        </w:rPr>
      </w:pPr>
      <w:r w:rsidRPr="002A0A11">
        <w:rPr>
          <w:b/>
          <w:bCs/>
        </w:rPr>
        <w:t xml:space="preserve">FACTURACIÓN / </w:t>
      </w:r>
      <w:r w:rsidRPr="002A0A11">
        <w:rPr>
          <w:b/>
          <w:bCs/>
          <w:i/>
          <w:iCs/>
        </w:rPr>
        <w:t>INVOICING</w:t>
      </w:r>
    </w:p>
    <w:p w14:paraId="16D24971" w14:textId="77777777" w:rsidR="001440CA" w:rsidRDefault="00000000" w:rsidP="0008304D">
      <w:r>
        <w:rPr>
          <w:noProof/>
        </w:rPr>
        <w:pict w14:anchorId="526576E1">
          <v:shape id="_x0000_s1027" style="position:absolute;margin-left:238.4pt;margin-top:3.7pt;width:19.1pt;height:10.35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2454,131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" path="m,l220575,v12083,,21879,9796,21879,21879l242454,131271,,131271,,xe" filled="f" strokecolor="#042433" strokeweight="1pt">
            <v:stroke joinstyle="miter"/>
            <v:path arrowok="t" o:connecttype="custom" o:connectlocs="0,0;220575,0;242454,21879;242454,131271;0,131271;0,0" o:connectangles="0,0,0,0,0,0"/>
          </v:shape>
        </w:pict>
      </w:r>
      <w:r>
        <w:rPr>
          <w:noProof/>
        </w:rPr>
        <w:pict w14:anchorId="198E8875">
          <v:shape id="Rectángulo: una sola esquina redondeada 1" o:spid="_x0000_s1026" style="position:absolute;margin-left:99.3pt;margin-top:3.15pt;width:19.1pt;height:10.35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2454,131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" path="m,l220575,v12083,,21879,9796,21879,21879l242454,131271,,131271,,xe" filled="f" strokecolor="#042433" strokeweight="1pt">
            <v:stroke joinstyle="miter"/>
            <v:path arrowok="t" o:connecttype="custom" o:connectlocs="0,0;220575,0;242454,21879;242454,131271;0,131271;0,0" o:connectangles="0,0,0,0,0,0"/>
          </v:shape>
        </w:pict>
      </w:r>
      <w:r w:rsidR="00923F80">
        <w:t xml:space="preserve">Boleta / </w:t>
      </w:r>
      <w:proofErr w:type="spellStart"/>
      <w:r w:rsidR="00923F80" w:rsidRPr="002A0A11">
        <w:rPr>
          <w:i/>
          <w:iCs/>
        </w:rPr>
        <w:t>Receipt</w:t>
      </w:r>
      <w:proofErr w:type="spellEnd"/>
      <w:r w:rsidR="0009569D">
        <w:t xml:space="preserve">         </w:t>
      </w:r>
      <w:r w:rsidR="00923F80">
        <w:t xml:space="preserve">  </w:t>
      </w:r>
      <w:r w:rsidR="00923F80">
        <w:tab/>
        <w:t>Factura</w:t>
      </w:r>
      <w:r w:rsidR="0009569D">
        <w:t xml:space="preserve"> / </w:t>
      </w:r>
      <w:proofErr w:type="spellStart"/>
      <w:r w:rsidR="0009569D" w:rsidRPr="002A0A11">
        <w:rPr>
          <w:i/>
          <w:iCs/>
        </w:rPr>
        <w:t>Invoice</w:t>
      </w:r>
      <w:proofErr w:type="spellEnd"/>
    </w:p>
    <w:p w14:paraId="1C5840EE" w14:textId="77777777" w:rsidR="0009569D" w:rsidRDefault="0009569D" w:rsidP="002A0A11">
      <w:pPr>
        <w:spacing w:after="0" w:line="240" w:lineRule="auto"/>
      </w:pPr>
      <w:r>
        <w:t xml:space="preserve">Nombre o Razón Social / </w:t>
      </w:r>
      <w:r w:rsidRPr="002A0A11">
        <w:rPr>
          <w:i/>
          <w:iCs/>
        </w:rPr>
        <w:t xml:space="preserve">Full </w:t>
      </w:r>
      <w:proofErr w:type="spellStart"/>
      <w:r w:rsidRPr="002A0A11">
        <w:rPr>
          <w:i/>
          <w:iCs/>
        </w:rPr>
        <w:t>Name</w:t>
      </w:r>
      <w:proofErr w:type="spellEnd"/>
      <w:r w:rsidRPr="002A0A11">
        <w:rPr>
          <w:i/>
          <w:iCs/>
        </w:rPr>
        <w:t xml:space="preserve">/ Company </w:t>
      </w:r>
      <w:proofErr w:type="spellStart"/>
      <w:r w:rsidRPr="002A0A11">
        <w:rPr>
          <w:i/>
          <w:iCs/>
        </w:rPr>
        <w:t>Name</w:t>
      </w:r>
      <w:proofErr w:type="spellEnd"/>
    </w:p>
    <w:p w14:paraId="00BFABE1" w14:textId="77777777" w:rsidR="0009569D" w:rsidRDefault="0009569D" w:rsidP="002A0A11">
      <w:pPr>
        <w:spacing w:after="0" w:line="240" w:lineRule="auto"/>
      </w:pPr>
      <w:r>
        <w:t>-------------------------------------------------------------------------</w:t>
      </w:r>
    </w:p>
    <w:p w14:paraId="543179CE" w14:textId="77777777" w:rsidR="0009569D" w:rsidRDefault="0009569D" w:rsidP="002A0A11">
      <w:pPr>
        <w:spacing w:after="0" w:line="240" w:lineRule="auto"/>
      </w:pPr>
      <w:r>
        <w:t xml:space="preserve">Dirección Fiscal/ </w:t>
      </w:r>
      <w:proofErr w:type="spellStart"/>
      <w:r w:rsidRPr="002A0A11">
        <w:rPr>
          <w:i/>
          <w:iCs/>
        </w:rPr>
        <w:t>Billing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address</w:t>
      </w:r>
      <w:proofErr w:type="spellEnd"/>
    </w:p>
    <w:p w14:paraId="091AADFB" w14:textId="77777777" w:rsidR="0009569D" w:rsidRDefault="0009569D" w:rsidP="002A0A11">
      <w:pPr>
        <w:spacing w:after="0" w:line="240" w:lineRule="auto"/>
      </w:pPr>
      <w:r>
        <w:t>-------------------------------------------------------------------------</w:t>
      </w:r>
    </w:p>
    <w:p w14:paraId="5F912277" w14:textId="77777777" w:rsidR="0009569D" w:rsidRDefault="0009569D" w:rsidP="002A0A11">
      <w:pPr>
        <w:spacing w:after="0" w:line="240" w:lineRule="auto"/>
      </w:pPr>
      <w:r>
        <w:t xml:space="preserve">Persona de contacto/ </w:t>
      </w:r>
      <w:proofErr w:type="spellStart"/>
      <w:r w:rsidRPr="002A0A11">
        <w:rPr>
          <w:i/>
          <w:iCs/>
        </w:rPr>
        <w:t>Contact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person</w:t>
      </w:r>
      <w:proofErr w:type="spellEnd"/>
    </w:p>
    <w:p w14:paraId="5DE4167B" w14:textId="77777777" w:rsidR="0009569D" w:rsidRDefault="0009569D" w:rsidP="002A0A11">
      <w:pPr>
        <w:spacing w:after="0" w:line="240" w:lineRule="auto"/>
      </w:pPr>
      <w:r>
        <w:t>------------------------------------------------------------------------</w:t>
      </w:r>
    </w:p>
    <w:p w14:paraId="123F5211" w14:textId="77777777" w:rsidR="0009569D" w:rsidRPr="002A0A11" w:rsidRDefault="0009569D" w:rsidP="002A0A11">
      <w:pPr>
        <w:spacing w:after="0" w:line="240" w:lineRule="auto"/>
        <w:rPr>
          <w:i/>
          <w:iCs/>
        </w:rPr>
      </w:pPr>
      <w:r>
        <w:t xml:space="preserve">Teléfono de contacto/ </w:t>
      </w:r>
      <w:proofErr w:type="spellStart"/>
      <w:r w:rsidRPr="002A0A11">
        <w:rPr>
          <w:i/>
          <w:iCs/>
        </w:rPr>
        <w:t>Phone</w:t>
      </w:r>
      <w:proofErr w:type="spellEnd"/>
    </w:p>
    <w:p w14:paraId="223C0070" w14:textId="77777777" w:rsidR="0009569D" w:rsidRDefault="0009569D" w:rsidP="002A0A11">
      <w:pPr>
        <w:spacing w:after="0" w:line="240" w:lineRule="auto"/>
      </w:pPr>
      <w:r>
        <w:t>-------------------------------------------------------------------------</w:t>
      </w:r>
    </w:p>
    <w:p w14:paraId="72E98D3E" w14:textId="77777777" w:rsidR="0009569D" w:rsidRDefault="0009569D" w:rsidP="002A0A11">
      <w:pPr>
        <w:spacing w:after="0" w:line="240" w:lineRule="auto"/>
      </w:pPr>
      <w:r>
        <w:t>RUC/ TAX ID</w:t>
      </w:r>
    </w:p>
    <w:p w14:paraId="04DC8B73" w14:textId="77777777" w:rsidR="0009569D" w:rsidRDefault="0009569D" w:rsidP="002A0A11">
      <w:pPr>
        <w:spacing w:after="0" w:line="240" w:lineRule="auto"/>
      </w:pPr>
      <w:r>
        <w:t>------------------------------------------------------------------------</w:t>
      </w:r>
    </w:p>
    <w:p w14:paraId="1BDE5B13" w14:textId="77777777" w:rsidR="0009569D" w:rsidRDefault="0009569D" w:rsidP="002A0A11">
      <w:pPr>
        <w:spacing w:after="0" w:line="240" w:lineRule="auto"/>
      </w:pPr>
    </w:p>
    <w:p w14:paraId="3C58A665" w14:textId="77777777" w:rsidR="0009569D" w:rsidRDefault="0009569D" w:rsidP="002A0A11">
      <w:pPr>
        <w:spacing w:after="0" w:line="240" w:lineRule="auto"/>
        <w:jc w:val="center"/>
        <w:rPr>
          <w:b/>
          <w:bCs/>
          <w:i/>
          <w:iCs/>
        </w:rPr>
      </w:pPr>
      <w:r w:rsidRPr="002A0A11">
        <w:rPr>
          <w:b/>
          <w:bCs/>
        </w:rPr>
        <w:t xml:space="preserve">FORMAS DE PAGO / </w:t>
      </w:r>
      <w:r w:rsidRPr="002A0A11">
        <w:rPr>
          <w:b/>
          <w:bCs/>
          <w:i/>
          <w:iCs/>
        </w:rPr>
        <w:t>PAYMENT OPTIONS</w:t>
      </w:r>
    </w:p>
    <w:p w14:paraId="2FF436E7" w14:textId="77777777" w:rsidR="002A0A11" w:rsidRPr="002A0A11" w:rsidRDefault="002A0A11" w:rsidP="002A0A11">
      <w:pPr>
        <w:spacing w:after="0" w:line="240" w:lineRule="auto"/>
        <w:jc w:val="center"/>
        <w:rPr>
          <w:b/>
          <w:bCs/>
          <w:i/>
          <w:iCs/>
        </w:rPr>
      </w:pPr>
    </w:p>
    <w:p w14:paraId="46EAF6F6" w14:textId="222032D7" w:rsidR="0009569D" w:rsidRDefault="0009569D" w:rsidP="002A0A11">
      <w:pPr>
        <w:spacing w:after="0" w:line="240" w:lineRule="auto"/>
      </w:pPr>
      <w:r>
        <w:t xml:space="preserve">Transferencia Bancaria / </w:t>
      </w:r>
      <w:r w:rsidRPr="002A0A11">
        <w:rPr>
          <w:i/>
          <w:iCs/>
        </w:rPr>
        <w:t>Bank Transfer</w:t>
      </w:r>
      <w:r w:rsidR="00BE5770">
        <w:rPr>
          <w:i/>
          <w:iCs/>
        </w:rPr>
        <w:t xml:space="preserve">      </w:t>
      </w:r>
    </w:p>
    <w:p w14:paraId="3F111A4D" w14:textId="77777777" w:rsidR="0009569D" w:rsidRDefault="0009569D" w:rsidP="002A0A11">
      <w:pPr>
        <w:spacing w:after="0" w:line="240" w:lineRule="auto"/>
      </w:pPr>
      <w:r>
        <w:t xml:space="preserve">CTA CTE / </w:t>
      </w:r>
      <w:proofErr w:type="spellStart"/>
      <w:r w:rsidRPr="002A0A11">
        <w:rPr>
          <w:i/>
          <w:iCs/>
        </w:rPr>
        <w:t>Checking</w:t>
      </w:r>
      <w:proofErr w:type="spellEnd"/>
      <w:r w:rsidRPr="002A0A11">
        <w:rPr>
          <w:i/>
          <w:iCs/>
        </w:rPr>
        <w:t xml:space="preserve"> </w:t>
      </w:r>
      <w:proofErr w:type="spellStart"/>
      <w:r w:rsidRPr="002A0A11">
        <w:rPr>
          <w:i/>
          <w:iCs/>
        </w:rPr>
        <w:t>account</w:t>
      </w:r>
      <w:proofErr w:type="spellEnd"/>
    </w:p>
    <w:p w14:paraId="0E2ADB23" w14:textId="77777777" w:rsidR="0009569D" w:rsidRDefault="0009569D" w:rsidP="002A0A11">
      <w:pPr>
        <w:spacing w:after="0" w:line="240" w:lineRule="auto"/>
      </w:pPr>
      <w:r>
        <w:t>191-7101433-1-55</w:t>
      </w:r>
    </w:p>
    <w:p w14:paraId="1D25750E" w14:textId="77777777" w:rsidR="002A0A11" w:rsidRDefault="002A0A11" w:rsidP="002A0A11">
      <w:pPr>
        <w:spacing w:after="0" w:line="240" w:lineRule="auto"/>
      </w:pPr>
    </w:p>
    <w:p w14:paraId="41085B6C" w14:textId="77777777" w:rsidR="0009569D" w:rsidRDefault="0009569D" w:rsidP="002A0A11">
      <w:pPr>
        <w:spacing w:after="0" w:line="240" w:lineRule="auto"/>
      </w:pPr>
      <w:r>
        <w:t xml:space="preserve">Código Interbancario / </w:t>
      </w:r>
      <w:r w:rsidRPr="002A0A11">
        <w:rPr>
          <w:i/>
          <w:iCs/>
        </w:rPr>
        <w:t xml:space="preserve">Interbank </w:t>
      </w:r>
      <w:proofErr w:type="spellStart"/>
      <w:r w:rsidRPr="002A0A11">
        <w:rPr>
          <w:i/>
          <w:iCs/>
        </w:rPr>
        <w:t>code</w:t>
      </w:r>
      <w:proofErr w:type="spellEnd"/>
    </w:p>
    <w:p w14:paraId="78A8270E" w14:textId="77777777" w:rsidR="0009569D" w:rsidRDefault="0009569D" w:rsidP="002A0A11">
      <w:pPr>
        <w:spacing w:after="0" w:line="240" w:lineRule="auto"/>
      </w:pPr>
      <w:r>
        <w:t>002-191-00710143315558</w:t>
      </w:r>
      <w:r>
        <w:tab/>
      </w:r>
    </w:p>
    <w:p w14:paraId="65EF48B5" w14:textId="77777777" w:rsidR="002A0A11" w:rsidRDefault="002A0A11" w:rsidP="002A0A11">
      <w:pPr>
        <w:spacing w:after="0" w:line="240" w:lineRule="auto"/>
      </w:pPr>
    </w:p>
    <w:p w14:paraId="27C53513" w14:textId="77777777" w:rsidR="0009569D" w:rsidRDefault="0009569D" w:rsidP="002A0A11">
      <w:pPr>
        <w:spacing w:after="0" w:line="240" w:lineRule="auto"/>
      </w:pPr>
      <w:proofErr w:type="gramStart"/>
      <w:r>
        <w:t>SWIFT :</w:t>
      </w:r>
      <w:proofErr w:type="gramEnd"/>
      <w:r>
        <w:t xml:space="preserve"> BCPLPEPL</w:t>
      </w:r>
    </w:p>
    <w:p w14:paraId="5391F444" w14:textId="77777777" w:rsidR="0009569D" w:rsidRDefault="0009569D" w:rsidP="0008304D"/>
    <w:p w14:paraId="6012265A" w14:textId="41C040CB" w:rsidR="001E72B1" w:rsidRPr="001E72B1" w:rsidRDefault="001E72B1" w:rsidP="0008304D">
      <w:pPr>
        <w:rPr>
          <w:i/>
          <w:iCs/>
        </w:rPr>
      </w:pPr>
      <w:r>
        <w:t xml:space="preserve">*Los gastos bancarios serán asumidos por el cliente / </w:t>
      </w:r>
      <w:proofErr w:type="spellStart"/>
      <w:r w:rsidRPr="001E72B1">
        <w:rPr>
          <w:i/>
          <w:iCs/>
        </w:rPr>
        <w:t>The</w:t>
      </w:r>
      <w:proofErr w:type="spellEnd"/>
      <w:r w:rsidRPr="001E72B1">
        <w:rPr>
          <w:i/>
          <w:iCs/>
        </w:rPr>
        <w:t xml:space="preserve"> </w:t>
      </w:r>
      <w:proofErr w:type="spellStart"/>
      <w:r w:rsidRPr="001E72B1">
        <w:rPr>
          <w:i/>
          <w:iCs/>
        </w:rPr>
        <w:t>banking</w:t>
      </w:r>
      <w:proofErr w:type="spellEnd"/>
      <w:r w:rsidRPr="001E72B1">
        <w:rPr>
          <w:i/>
          <w:iCs/>
        </w:rPr>
        <w:t xml:space="preserve"> fees </w:t>
      </w:r>
      <w:proofErr w:type="spellStart"/>
      <w:r w:rsidRPr="001E72B1">
        <w:rPr>
          <w:i/>
          <w:iCs/>
        </w:rPr>
        <w:t>shall</w:t>
      </w:r>
      <w:proofErr w:type="spellEnd"/>
      <w:r w:rsidRPr="001E72B1">
        <w:rPr>
          <w:i/>
          <w:iCs/>
        </w:rPr>
        <w:t xml:space="preserve"> be borne </w:t>
      </w:r>
      <w:proofErr w:type="spellStart"/>
      <w:r w:rsidRPr="001E72B1">
        <w:rPr>
          <w:i/>
          <w:iCs/>
        </w:rPr>
        <w:t>by</w:t>
      </w:r>
      <w:proofErr w:type="spellEnd"/>
      <w:r w:rsidRPr="001E72B1">
        <w:rPr>
          <w:i/>
          <w:iCs/>
        </w:rPr>
        <w:t xml:space="preserve"> </w:t>
      </w:r>
      <w:proofErr w:type="spellStart"/>
      <w:r w:rsidRPr="001E72B1">
        <w:rPr>
          <w:i/>
          <w:iCs/>
        </w:rPr>
        <w:t>the</w:t>
      </w:r>
      <w:proofErr w:type="spellEnd"/>
      <w:r w:rsidRPr="001E72B1">
        <w:rPr>
          <w:i/>
          <w:iCs/>
        </w:rPr>
        <w:t xml:space="preserve"> </w:t>
      </w:r>
      <w:proofErr w:type="spellStart"/>
      <w:r w:rsidRPr="001E72B1">
        <w:rPr>
          <w:i/>
          <w:iCs/>
        </w:rPr>
        <w:t>participant</w:t>
      </w:r>
      <w:proofErr w:type="spellEnd"/>
      <w:r w:rsidRPr="001E72B1">
        <w:rPr>
          <w:i/>
          <w:iCs/>
        </w:rPr>
        <w:t>.</w:t>
      </w:r>
    </w:p>
    <w:p w14:paraId="2154B0CB" w14:textId="0D9B6C71" w:rsidR="005C5D9C" w:rsidRDefault="005C5D9C" w:rsidP="0008304D">
      <w:r>
        <w:t xml:space="preserve">INFORMES / </w:t>
      </w:r>
      <w:proofErr w:type="spellStart"/>
      <w:r w:rsidR="005C3D52">
        <w:t>Contact</w:t>
      </w:r>
      <w:proofErr w:type="spellEnd"/>
      <w:r w:rsidR="007F7C0F">
        <w:t xml:space="preserve"> </w:t>
      </w:r>
      <w:proofErr w:type="spellStart"/>
      <w:r w:rsidR="005C3D52">
        <w:t>us</w:t>
      </w:r>
      <w:proofErr w:type="spellEnd"/>
    </w:p>
    <w:p w14:paraId="490F184A" w14:textId="77777777" w:rsidR="005C3D52" w:rsidRDefault="00EE5F16" w:rsidP="0008304D">
      <w:r>
        <w:tab/>
      </w:r>
      <w:r>
        <w:tab/>
      </w:r>
      <w:r>
        <w:tab/>
        <w:t xml:space="preserve">HELEN LOAIZA </w:t>
      </w:r>
      <w:r w:rsidR="00F34A35">
        <w:tab/>
      </w:r>
      <w:r w:rsidR="00F34A35">
        <w:tab/>
      </w:r>
      <w:r w:rsidR="00F34A35">
        <w:tab/>
        <w:t>CÉSAR ABRIOJO</w:t>
      </w:r>
    </w:p>
    <w:p w14:paraId="63239FBB" w14:textId="77777777" w:rsidR="0009569D" w:rsidRDefault="00F34A35" w:rsidP="0008304D">
      <w:r>
        <w:tab/>
      </w:r>
      <w:r>
        <w:tab/>
      </w:r>
      <w:r>
        <w:tab/>
      </w:r>
      <w:hyperlink r:id="rId7" w:history="1">
        <w:r w:rsidRPr="00B60806">
          <w:rPr>
            <w:rStyle w:val="Hipervnculo"/>
          </w:rPr>
          <w:t>helen.loaiza@iimp.org.pe</w:t>
        </w:r>
      </w:hyperlink>
      <w:r>
        <w:tab/>
      </w:r>
      <w:r>
        <w:tab/>
      </w:r>
      <w:hyperlink r:id="rId8" w:history="1">
        <w:r w:rsidRPr="00B60806">
          <w:rPr>
            <w:rStyle w:val="Hipervnculo"/>
          </w:rPr>
          <w:t>cesar.abriojo@iimp.org.pe</w:t>
        </w:r>
      </w:hyperlink>
      <w:r>
        <w:t xml:space="preserve"> </w:t>
      </w:r>
    </w:p>
    <w:p w14:paraId="68B3A265" w14:textId="77777777" w:rsidR="00F34A35" w:rsidRDefault="00274C03" w:rsidP="0008304D">
      <w:r>
        <w:tab/>
      </w:r>
      <w:r>
        <w:tab/>
      </w:r>
      <w:r>
        <w:tab/>
        <w:t>+ 51 951 294 314</w:t>
      </w:r>
      <w:r>
        <w:tab/>
      </w:r>
      <w:r>
        <w:tab/>
      </w:r>
      <w:r>
        <w:tab/>
        <w:t xml:space="preserve">+51 </w:t>
      </w:r>
      <w:r w:rsidR="004A73E4">
        <w:t>942 788 347</w:t>
      </w:r>
    </w:p>
    <w:sectPr w:rsidR="00F34A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7477"/>
    <w:multiLevelType w:val="hybridMultilevel"/>
    <w:tmpl w:val="4B0682E0"/>
    <w:lvl w:ilvl="0" w:tplc="6D061C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32EB2"/>
    <w:multiLevelType w:val="hybridMultilevel"/>
    <w:tmpl w:val="A4C83224"/>
    <w:lvl w:ilvl="0" w:tplc="7C788A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3071C"/>
    <w:multiLevelType w:val="hybridMultilevel"/>
    <w:tmpl w:val="685C15FC"/>
    <w:lvl w:ilvl="0" w:tplc="6660064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857227">
    <w:abstractNumId w:val="2"/>
  </w:num>
  <w:num w:numId="2" w16cid:durableId="1475827936">
    <w:abstractNumId w:val="0"/>
  </w:num>
  <w:num w:numId="3" w16cid:durableId="1665430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5770"/>
    <w:rsid w:val="0008304D"/>
    <w:rsid w:val="0009569D"/>
    <w:rsid w:val="000B5A81"/>
    <w:rsid w:val="001440CA"/>
    <w:rsid w:val="001E72B1"/>
    <w:rsid w:val="00223073"/>
    <w:rsid w:val="00273D09"/>
    <w:rsid w:val="00274C03"/>
    <w:rsid w:val="0028637B"/>
    <w:rsid w:val="002A0A11"/>
    <w:rsid w:val="00382BE6"/>
    <w:rsid w:val="00402488"/>
    <w:rsid w:val="004A73E4"/>
    <w:rsid w:val="005C3D52"/>
    <w:rsid w:val="005C5D9C"/>
    <w:rsid w:val="006E6940"/>
    <w:rsid w:val="007F7C0F"/>
    <w:rsid w:val="00923F80"/>
    <w:rsid w:val="00BC1391"/>
    <w:rsid w:val="00BE5770"/>
    <w:rsid w:val="00C60E1D"/>
    <w:rsid w:val="00D56D92"/>
    <w:rsid w:val="00D716FD"/>
    <w:rsid w:val="00DC6957"/>
    <w:rsid w:val="00E75AB6"/>
    <w:rsid w:val="00EE5F16"/>
    <w:rsid w:val="00F3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D624EA2"/>
  <w15:chartTrackingRefBased/>
  <w15:docId w15:val="{8BC7970D-2F6A-472B-B48C-FFBC2B42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56D92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6D92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6D92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D92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6D92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6D92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D92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D92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D92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D56D92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00D56D92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00D56D92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00D56D92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link w:val="Ttulo5"/>
    <w:uiPriority w:val="9"/>
    <w:semiHidden/>
    <w:rsid w:val="00D56D92"/>
    <w:rPr>
      <w:rFonts w:eastAsia="Times New Roman" w:cs="Times New Roman"/>
      <w:color w:val="0F4761"/>
    </w:rPr>
  </w:style>
  <w:style w:type="character" w:customStyle="1" w:styleId="Ttulo6Car">
    <w:name w:val="Título 6 Car"/>
    <w:link w:val="Ttulo6"/>
    <w:uiPriority w:val="9"/>
    <w:semiHidden/>
    <w:rsid w:val="00D56D92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link w:val="Ttulo7"/>
    <w:uiPriority w:val="9"/>
    <w:semiHidden/>
    <w:rsid w:val="00D56D92"/>
    <w:rPr>
      <w:rFonts w:eastAsia="Times New Roman" w:cs="Times New Roman"/>
      <w:color w:val="595959"/>
    </w:rPr>
  </w:style>
  <w:style w:type="character" w:customStyle="1" w:styleId="Ttulo8Car">
    <w:name w:val="Título 8 Car"/>
    <w:link w:val="Ttulo8"/>
    <w:uiPriority w:val="9"/>
    <w:semiHidden/>
    <w:rsid w:val="00D56D92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00D56D92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D56D92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D56D92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6D92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link w:val="Subttulo"/>
    <w:uiPriority w:val="11"/>
    <w:rsid w:val="00D56D92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6D92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D56D92"/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rsid w:val="00D56D92"/>
    <w:pPr>
      <w:ind w:left="720"/>
      <w:contextualSpacing/>
    </w:pPr>
  </w:style>
  <w:style w:type="character" w:styleId="nfasisintenso">
    <w:name w:val="Intense Emphasis"/>
    <w:uiPriority w:val="21"/>
    <w:qFormat/>
    <w:rsid w:val="00D56D92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6D92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link w:val="Citadestacada"/>
    <w:uiPriority w:val="30"/>
    <w:rsid w:val="00D56D92"/>
    <w:rPr>
      <w:i/>
      <w:iCs/>
      <w:color w:val="0F4761"/>
    </w:rPr>
  </w:style>
  <w:style w:type="character" w:styleId="Referenciaintensa">
    <w:name w:val="Intense Reference"/>
    <w:uiPriority w:val="32"/>
    <w:qFormat/>
    <w:rsid w:val="00D56D92"/>
    <w:rPr>
      <w:b/>
      <w:bCs/>
      <w:smallCaps/>
      <w:color w:val="0F4761"/>
      <w:spacing w:val="5"/>
    </w:rPr>
  </w:style>
  <w:style w:type="character" w:styleId="Hipervnculo">
    <w:name w:val="Hyperlink"/>
    <w:uiPriority w:val="99"/>
    <w:unhideWhenUsed/>
    <w:rsid w:val="00F34A35"/>
    <w:rPr>
      <w:color w:val="467886"/>
      <w:u w:val="single"/>
    </w:rPr>
  </w:style>
  <w:style w:type="character" w:styleId="Mencinsinresolver">
    <w:name w:val="Unresolved Mention"/>
    <w:uiPriority w:val="99"/>
    <w:semiHidden/>
    <w:unhideWhenUsed/>
    <w:rsid w:val="00F34A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sar.abriojo@iimp.org.pe" TargetMode="External"/><Relationship Id="rId3" Type="http://schemas.openxmlformats.org/officeDocument/2006/relationships/numbering" Target="numbering.xml"/><Relationship Id="rId7" Type="http://schemas.openxmlformats.org/officeDocument/2006/relationships/hyperlink" Target="mailto:helen.loaiza@iimp.org.p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NFO-CABRIOJO\Desktop\FICHA%20DE%20INSCRIPCI&#211;N%20-%20SLOPE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6ED5CFA75F9540928001921B348A0E" ma:contentTypeVersion="5" ma:contentTypeDescription="Create a new document." ma:contentTypeScope="" ma:versionID="b7783a01c38067a38f649483ddd9d1d0">
  <xsd:schema xmlns:xsd="http://www.w3.org/2001/XMLSchema" xmlns:xs="http://www.w3.org/2001/XMLSchema" xmlns:p="http://schemas.microsoft.com/office/2006/metadata/properties" xmlns:ns3="9f3e6bcb-4817-48ec-a626-5c13f8429398" targetNamespace="http://schemas.microsoft.com/office/2006/metadata/properties" ma:root="true" ma:fieldsID="f17ab3fc1ccc5f958d7591d8dddf0a75" ns3:_="">
    <xsd:import namespace="9f3e6bcb-4817-48ec-a626-5c13f842939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e6bcb-4817-48ec-a626-5c13f842939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177905-35D7-4FAE-AEA1-8B933341CC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A3A5C4-ABC3-42D6-BCAE-5BA646DC2F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3e6bcb-4817-48ec-a626-5c13f8429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FICHA DE INSCRIPCIÓN - SLOPE.dot</Template>
  <TotalTime>8</TotalTime>
  <Pages>2</Pages>
  <Words>446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Links>
    <vt:vector size="12" baseType="variant">
      <vt:variant>
        <vt:i4>32</vt:i4>
      </vt:variant>
      <vt:variant>
        <vt:i4>3</vt:i4>
      </vt:variant>
      <vt:variant>
        <vt:i4>0</vt:i4>
      </vt:variant>
      <vt:variant>
        <vt:i4>5</vt:i4>
      </vt:variant>
      <vt:variant>
        <vt:lpwstr>mailto:cesar.abriojo@iimp.org.pe</vt:lpwstr>
      </vt:variant>
      <vt:variant>
        <vt:lpwstr/>
      </vt:variant>
      <vt:variant>
        <vt:i4>6160501</vt:i4>
      </vt:variant>
      <vt:variant>
        <vt:i4>0</vt:i4>
      </vt:variant>
      <vt:variant>
        <vt:i4>0</vt:i4>
      </vt:variant>
      <vt:variant>
        <vt:i4>5</vt:i4>
      </vt:variant>
      <vt:variant>
        <vt:lpwstr>mailto:helen.loaiza@iimp.org.pe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Abriojo Caballero</dc:creator>
  <cp:keywords/>
  <dc:description/>
  <cp:lastModifiedBy>Sara Leyton</cp:lastModifiedBy>
  <cp:revision>3</cp:revision>
  <dcterms:created xsi:type="dcterms:W3CDTF">2025-02-20T22:06:00Z</dcterms:created>
  <dcterms:modified xsi:type="dcterms:W3CDTF">2025-02-20T23:06:00Z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0x010100586ED5CFA75F9540928001921B348A0E</vt:lpwstr>
  </property>
</Properties>
</file>